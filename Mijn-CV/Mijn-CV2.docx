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137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716"/>
        <w:gridCol w:w="743"/>
        <w:gridCol w:w="6678"/>
      </w:tblGrid>
      <w:tr w:rsidR="001B2ABD" w:rsidRPr="00DA1BC1" w14:paraId="2E56DE97" w14:textId="77777777" w:rsidTr="00CA2885">
        <w:trPr>
          <w:trHeight w:val="15956"/>
        </w:trPr>
        <w:tc>
          <w:tcPr>
            <w:tcW w:w="3716" w:type="dxa"/>
          </w:tcPr>
          <w:p w14:paraId="7C4F5610" w14:textId="6D2C8053" w:rsidR="00892CCD" w:rsidRDefault="00892CCD" w:rsidP="00036450">
            <w:pPr>
              <w:pStyle w:val="Kop3"/>
            </w:pPr>
          </w:p>
          <w:p w14:paraId="0F6CA0F6" w14:textId="5F43DB86" w:rsidR="00892CCD" w:rsidRDefault="00CA2885" w:rsidP="00036450">
            <w:pPr>
              <w:pStyle w:val="Kop3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74506536" wp14:editId="30591338">
                  <wp:simplePos x="0" y="0"/>
                  <wp:positionH relativeFrom="margin">
                    <wp:posOffset>287326</wp:posOffset>
                  </wp:positionH>
                  <wp:positionV relativeFrom="paragraph">
                    <wp:posOffset>72083</wp:posOffset>
                  </wp:positionV>
                  <wp:extent cx="1550035" cy="1933575"/>
                  <wp:effectExtent l="95250" t="76200" r="107315" b="981075"/>
                  <wp:wrapNone/>
                  <wp:docPr id="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fbeelding 1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396"/>
                          <a:stretch/>
                        </pic:blipFill>
                        <pic:spPr bwMode="auto">
                          <a:xfrm>
                            <a:off x="0" y="0"/>
                            <a:ext cx="1550035" cy="1933575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rgbClr val="333333"/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48550D4" w14:textId="77777777" w:rsidR="00892CCD" w:rsidRDefault="00892CCD" w:rsidP="00036450">
            <w:pPr>
              <w:pStyle w:val="Kop3"/>
            </w:pPr>
          </w:p>
          <w:p w14:paraId="3BF005AA" w14:textId="77777777" w:rsidR="00892CCD" w:rsidRDefault="00892CCD" w:rsidP="00036450">
            <w:pPr>
              <w:pStyle w:val="Kop3"/>
            </w:pPr>
          </w:p>
          <w:p w14:paraId="2381960B" w14:textId="77777777" w:rsidR="00892CCD" w:rsidRDefault="00892CCD" w:rsidP="00036450">
            <w:pPr>
              <w:pStyle w:val="Kop3"/>
            </w:pPr>
          </w:p>
          <w:p w14:paraId="0C1E4B0D" w14:textId="77777777" w:rsidR="00892CCD" w:rsidRDefault="00892CCD" w:rsidP="00036450">
            <w:pPr>
              <w:pStyle w:val="Kop3"/>
            </w:pPr>
          </w:p>
          <w:p w14:paraId="72B6E13F" w14:textId="77777777" w:rsidR="00892CCD" w:rsidRDefault="00892CCD" w:rsidP="00036450">
            <w:pPr>
              <w:pStyle w:val="Kop3"/>
            </w:pPr>
          </w:p>
          <w:p w14:paraId="3BF6028A" w14:textId="77777777" w:rsidR="00892CCD" w:rsidRDefault="00892CCD" w:rsidP="00036450">
            <w:pPr>
              <w:pStyle w:val="Kop3"/>
            </w:pPr>
          </w:p>
          <w:p w14:paraId="62724FD7" w14:textId="77777777" w:rsidR="00892CCD" w:rsidRDefault="00892CCD" w:rsidP="00036450">
            <w:pPr>
              <w:pStyle w:val="Kop3"/>
            </w:pPr>
          </w:p>
          <w:sdt>
            <w:sdtPr>
              <w:id w:val="-1711873194"/>
              <w:placeholder>
                <w:docPart w:val="8197053EDA314D2F9DDD3B531DFC6567"/>
              </w:placeholder>
              <w:temporary/>
              <w:showingPlcHdr/>
              <w15:appearance w15:val="hidden"/>
            </w:sdtPr>
            <w:sdtContent>
              <w:p w14:paraId="48A19379" w14:textId="50B2479E" w:rsidR="001B2ABD" w:rsidRPr="00DA1BC1" w:rsidRDefault="00036450" w:rsidP="00036450">
                <w:pPr>
                  <w:pStyle w:val="Kop3"/>
                </w:pPr>
                <w:r w:rsidRPr="00DA1BC1">
                  <w:rPr>
                    <w:lang w:bidi="nl-NL"/>
                  </w:rPr>
                  <w:t>Profiel</w:t>
                </w:r>
              </w:p>
            </w:sdtContent>
          </w:sdt>
          <w:p w14:paraId="17802A03" w14:textId="4DEFAC6F" w:rsidR="00C05B49" w:rsidRDefault="00C05B49" w:rsidP="00CB0055">
            <w:pPr>
              <w:pStyle w:val="Kop3"/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  <w:lang w:bidi="nl-NL"/>
              </w:rPr>
            </w:pPr>
            <w:r w:rsidRPr="00C05B49"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  <w:lang w:bidi="nl-NL"/>
              </w:rPr>
              <w:t xml:space="preserve">Hallo mijn naam is </w:t>
            </w:r>
            <w:proofErr w:type="spellStart"/>
            <w:r w:rsidRPr="00C05B49"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  <w:lang w:bidi="nl-NL"/>
              </w:rPr>
              <w:t>Alejandro</w:t>
            </w:r>
            <w:proofErr w:type="spellEnd"/>
            <w:r w:rsidRPr="00C05B49"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  <w:lang w:bidi="nl-NL"/>
              </w:rPr>
              <w:t xml:space="preserve"> ik ben 22 jaar en ik ben een web </w:t>
            </w:r>
            <w:proofErr w:type="spellStart"/>
            <w:r w:rsidRPr="00C05B49"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  <w:lang w:bidi="nl-NL"/>
              </w:rPr>
              <w:t>developer</w:t>
            </w:r>
            <w:proofErr w:type="spellEnd"/>
            <w:r w:rsidRPr="00C05B49"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  <w:lang w:bidi="nl-NL"/>
              </w:rPr>
              <w:t xml:space="preserve">. Ik zit nu op het MBO in het 3de jaar als web </w:t>
            </w:r>
            <w:proofErr w:type="spellStart"/>
            <w:r w:rsidRPr="00C05B49"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  <w:lang w:bidi="nl-NL"/>
              </w:rPr>
              <w:t>developer</w:t>
            </w:r>
            <w:proofErr w:type="spellEnd"/>
            <w:r w:rsidRPr="00C05B49"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  <w:lang w:bidi="nl-NL"/>
              </w:rPr>
              <w:t>. Waar ik me</w:t>
            </w:r>
            <w:r w:rsidR="00016972"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  <w:lang w:bidi="nl-NL"/>
              </w:rPr>
              <w:t xml:space="preserve"> </w:t>
            </w:r>
            <w:r w:rsidRPr="00C05B49"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  <w:lang w:bidi="nl-NL"/>
              </w:rPr>
              <w:t xml:space="preserve">bezig hou </w:t>
            </w:r>
            <w:r w:rsidR="00016972"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  <w:lang w:bidi="nl-NL"/>
              </w:rPr>
              <w:t xml:space="preserve">met </w:t>
            </w:r>
            <w:r w:rsidRPr="00C05B49"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  <w:lang w:bidi="nl-NL"/>
              </w:rPr>
              <w:t xml:space="preserve">het ontwerp, bouw van een website, oftewel de gebruikersinterface van een app, site of systeem. Ik vind het leuk om websites logos te </w:t>
            </w:r>
            <w:proofErr w:type="spellStart"/>
            <w:r w:rsidRPr="00C05B49"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  <w:lang w:bidi="nl-NL"/>
              </w:rPr>
              <w:t>designen</w:t>
            </w:r>
            <w:proofErr w:type="spellEnd"/>
            <w:r w:rsidRPr="00C05B49"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  <w:lang w:bidi="nl-NL"/>
              </w:rPr>
              <w:t xml:space="preserve"> omdat ik ervaring heb in Photoshop, </w:t>
            </w:r>
            <w:proofErr w:type="spellStart"/>
            <w:r w:rsidRPr="00C05B49"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  <w:lang w:bidi="nl-NL"/>
              </w:rPr>
              <w:t>Illustrartor</w:t>
            </w:r>
            <w:proofErr w:type="spellEnd"/>
            <w:r w:rsidRPr="00C05B49"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  <w:lang w:bidi="nl-NL"/>
              </w:rPr>
              <w:t xml:space="preserve"> en Ad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  <w:lang w:bidi="nl-NL"/>
              </w:rPr>
              <w:t>ob</w:t>
            </w:r>
            <w:r w:rsidRPr="00C05B49"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  <w:lang w:bidi="nl-NL"/>
              </w:rPr>
              <w:t xml:space="preserve">e XD. </w:t>
            </w:r>
          </w:p>
          <w:p w14:paraId="2E36FEC9" w14:textId="5EB66CFE" w:rsidR="00036450" w:rsidRPr="00DA1BC1" w:rsidRDefault="00000000" w:rsidP="00CB0055">
            <w:pPr>
              <w:pStyle w:val="Kop3"/>
            </w:pPr>
            <w:sdt>
              <w:sdtPr>
                <w:id w:val="-1954003311"/>
                <w:placeholder>
                  <w:docPart w:val="F5A7BD295086443CB1929F696DB6212A"/>
                </w:placeholder>
                <w:temporary/>
                <w:showingPlcHdr/>
                <w15:appearance w15:val="hidden"/>
              </w:sdtPr>
              <w:sdtContent>
                <w:r w:rsidR="00CB0055" w:rsidRPr="00DA1BC1">
                  <w:rPr>
                    <w:lang w:bidi="nl-NL"/>
                  </w:rPr>
                  <w:t>Contact</w:t>
                </w:r>
              </w:sdtContent>
            </w:sdt>
          </w:p>
          <w:sdt>
            <w:sdtPr>
              <w:id w:val="1111563247"/>
              <w:placeholder>
                <w:docPart w:val="6348525DB4754A99AD054680F1ED7697"/>
              </w:placeholder>
              <w:temporary/>
              <w:showingPlcHdr/>
              <w15:appearance w15:val="hidden"/>
            </w:sdtPr>
            <w:sdtContent>
              <w:p w14:paraId="0ED91FD7" w14:textId="77777777" w:rsidR="004D3011" w:rsidRPr="00DA1BC1" w:rsidRDefault="004D3011" w:rsidP="004D3011">
                <w:r w:rsidRPr="00DA1BC1">
                  <w:rPr>
                    <w:lang w:bidi="nl-NL"/>
                  </w:rPr>
                  <w:t>TELEFOON:</w:t>
                </w:r>
              </w:p>
            </w:sdtContent>
          </w:sdt>
          <w:p w14:paraId="3AA74523" w14:textId="56AD64DA" w:rsidR="004D3011" w:rsidRPr="00DA1BC1" w:rsidRDefault="006B4459" w:rsidP="004D3011">
            <w:r>
              <w:rPr>
                <w:lang w:bidi="nl-NL"/>
              </w:rPr>
              <w:t>06-22587405</w:t>
            </w:r>
          </w:p>
          <w:p w14:paraId="3E1414E0" w14:textId="77777777" w:rsidR="004D3011" w:rsidRPr="00DA1BC1" w:rsidRDefault="004D3011" w:rsidP="004D3011"/>
          <w:p w14:paraId="2371A1F4" w14:textId="77777777" w:rsidR="004D3011" w:rsidRPr="00DA1BC1" w:rsidRDefault="000041C4" w:rsidP="004D3011">
            <w:r w:rsidRPr="00DA1BC1">
              <w:rPr>
                <w:lang w:bidi="nl-NL"/>
              </w:rPr>
              <w:t>LINKEDIN:</w:t>
            </w:r>
          </w:p>
          <w:p w14:paraId="595ED98B" w14:textId="02B808B5" w:rsidR="004D3011" w:rsidRPr="00DA1BC1" w:rsidRDefault="00907F31" w:rsidP="004D3011">
            <w:r w:rsidRPr="00907F31">
              <w:t>www.linkedin.com/in/alejandro-marquez-louren%C3%A7o-597767173/</w:t>
            </w:r>
          </w:p>
          <w:p w14:paraId="26CC8369" w14:textId="77777777" w:rsidR="004D3011" w:rsidRPr="00DA1BC1" w:rsidRDefault="004D3011" w:rsidP="004D3011"/>
          <w:sdt>
            <w:sdtPr>
              <w:id w:val="-240260293"/>
              <w:placeholder>
                <w:docPart w:val="7F583F9533464193A23AD02AB9B8D00C"/>
              </w:placeholder>
              <w:temporary/>
              <w:showingPlcHdr/>
              <w15:appearance w15:val="hidden"/>
            </w:sdtPr>
            <w:sdtContent>
              <w:p w14:paraId="0EDA2BCA" w14:textId="77777777" w:rsidR="004D3011" w:rsidRPr="00DA1BC1" w:rsidRDefault="004D3011" w:rsidP="004D3011">
                <w:r w:rsidRPr="00DA1BC1">
                  <w:rPr>
                    <w:lang w:bidi="nl-NL"/>
                  </w:rPr>
                  <w:t>E-MAIL:</w:t>
                </w:r>
              </w:p>
            </w:sdtContent>
          </w:sdt>
          <w:p w14:paraId="62CE9349" w14:textId="2A022860" w:rsidR="00036450" w:rsidRDefault="00DB3549" w:rsidP="004D3011">
            <w:pPr>
              <w:rPr>
                <w:lang w:bidi="nl-NL"/>
              </w:rPr>
            </w:pPr>
            <w:r>
              <w:rPr>
                <w:lang w:bidi="nl-NL"/>
              </w:rPr>
              <w:t>info@marquezweb.com</w:t>
            </w:r>
          </w:p>
          <w:p w14:paraId="2FB7FEEF" w14:textId="282F86C6" w:rsidR="006B4459" w:rsidRDefault="006B4459" w:rsidP="004D3011">
            <w:pPr>
              <w:rPr>
                <w:lang w:bidi="nl-NL"/>
              </w:rPr>
            </w:pPr>
          </w:p>
          <w:p w14:paraId="45D05B12" w14:textId="78258044" w:rsidR="006B4459" w:rsidRPr="00DA1BC1" w:rsidRDefault="006B4459" w:rsidP="006B4459">
            <w:r>
              <w:t>G-MAIL</w:t>
            </w:r>
          </w:p>
          <w:p w14:paraId="65429741" w14:textId="70099850" w:rsidR="006B4459" w:rsidRPr="00DA1BC1" w:rsidRDefault="006B4459" w:rsidP="006B4459">
            <w:pPr>
              <w:rPr>
                <w:rStyle w:val="Hyperlink"/>
              </w:rPr>
            </w:pPr>
            <w:r>
              <w:rPr>
                <w:lang w:bidi="nl-NL"/>
              </w:rPr>
              <w:t>marquezworld@gmail.com</w:t>
            </w:r>
          </w:p>
          <w:p w14:paraId="29F54C7C" w14:textId="77777777" w:rsidR="004D3011" w:rsidRPr="00DA1BC1" w:rsidRDefault="006C1D9D" w:rsidP="00C039FE">
            <w:pPr>
              <w:pStyle w:val="Kop3"/>
            </w:pPr>
            <w:r w:rsidRPr="00DA1BC1">
              <w:rPr>
                <w:lang w:bidi="nl-NL"/>
              </w:rPr>
              <w:t>activiteiten en interesses</w:t>
            </w:r>
          </w:p>
          <w:p w14:paraId="4283F947" w14:textId="0F2E0437" w:rsidR="004D3011" w:rsidRPr="00DA1BC1" w:rsidRDefault="00DB3549" w:rsidP="004D3011">
            <w:r>
              <w:rPr>
                <w:lang w:bidi="nl-NL"/>
              </w:rPr>
              <w:t>Gamen</w:t>
            </w:r>
          </w:p>
          <w:p w14:paraId="5BFEF687" w14:textId="5CE97523" w:rsidR="004D3011" w:rsidRPr="00DA1BC1" w:rsidRDefault="00DB3549" w:rsidP="004D3011">
            <w:r>
              <w:rPr>
                <w:lang w:bidi="nl-NL"/>
              </w:rPr>
              <w:t>Zwemmen</w:t>
            </w:r>
          </w:p>
          <w:p w14:paraId="614E2A62" w14:textId="3DC9C207" w:rsidR="004D3011" w:rsidRPr="00DA1BC1" w:rsidRDefault="00DB3549" w:rsidP="004D3011">
            <w:r>
              <w:rPr>
                <w:lang w:bidi="nl-NL"/>
              </w:rPr>
              <w:t>Coderen</w:t>
            </w:r>
          </w:p>
          <w:p w14:paraId="0EBCD350" w14:textId="002569FB" w:rsidR="006C1D9D" w:rsidRDefault="006C1D9D" w:rsidP="004D3011">
            <w:pPr>
              <w:rPr>
                <w:lang w:bidi="nl-NL"/>
              </w:rPr>
            </w:pPr>
            <w:r w:rsidRPr="00DA1BC1">
              <w:rPr>
                <w:lang w:bidi="nl-NL"/>
              </w:rPr>
              <w:t>Reizen</w:t>
            </w:r>
          </w:p>
          <w:p w14:paraId="365F67B9" w14:textId="7ABF6968" w:rsidR="00DB3549" w:rsidRPr="00DA1BC1" w:rsidRDefault="00DB3549" w:rsidP="004D3011">
            <w:r>
              <w:rPr>
                <w:lang w:bidi="nl-NL"/>
              </w:rPr>
              <w:t>Voetballen</w:t>
            </w:r>
          </w:p>
          <w:p w14:paraId="7D035224" w14:textId="77777777" w:rsidR="006C1D9D" w:rsidRPr="00DA1BC1" w:rsidRDefault="006C1D9D" w:rsidP="004D3011">
            <w:r w:rsidRPr="00DA1BC1">
              <w:rPr>
                <w:lang w:bidi="nl-NL"/>
              </w:rPr>
              <w:t>Lekker eten</w:t>
            </w:r>
          </w:p>
          <w:p w14:paraId="3C0B4355" w14:textId="267EF484" w:rsidR="00DB3549" w:rsidRDefault="00DB3549" w:rsidP="00DB3549">
            <w:pPr>
              <w:rPr>
                <w:lang w:bidi="nl-NL"/>
              </w:rPr>
            </w:pPr>
            <w:r>
              <w:rPr>
                <w:lang w:bidi="nl-NL"/>
              </w:rPr>
              <w:t>Met adobe programma</w:t>
            </w:r>
            <w:r w:rsidR="00C05B49">
              <w:rPr>
                <w:lang w:bidi="nl-NL"/>
              </w:rPr>
              <w:t>’</w:t>
            </w:r>
            <w:r>
              <w:rPr>
                <w:lang w:bidi="nl-NL"/>
              </w:rPr>
              <w:t>s werken</w:t>
            </w:r>
          </w:p>
          <w:p w14:paraId="6F774484" w14:textId="77777777" w:rsidR="00C05B49" w:rsidRDefault="00C05B49" w:rsidP="00C05B49">
            <w:pPr>
              <w:rPr>
                <w:lang w:bidi="nl-NL"/>
              </w:rPr>
            </w:pPr>
            <w:r w:rsidRPr="00DA1BC1">
              <w:rPr>
                <w:lang w:bidi="nl-NL"/>
              </w:rPr>
              <w:t xml:space="preserve">Vrijwilliger </w:t>
            </w:r>
            <w:r>
              <w:rPr>
                <w:lang w:bidi="nl-NL"/>
              </w:rPr>
              <w:t>bij opendagen van school</w:t>
            </w:r>
          </w:p>
          <w:p w14:paraId="60686E40" w14:textId="77777777" w:rsidR="00C05B49" w:rsidRPr="00DA1BC1" w:rsidRDefault="00C05B49" w:rsidP="00DB3549"/>
          <w:p w14:paraId="56EC2318" w14:textId="77777777" w:rsidR="00DB3549" w:rsidRDefault="00DB3549" w:rsidP="004D3011">
            <w:pPr>
              <w:rPr>
                <w:lang w:bidi="nl-NL"/>
              </w:rPr>
            </w:pPr>
          </w:p>
          <w:p w14:paraId="0373241F" w14:textId="5502F2E2" w:rsidR="006B4459" w:rsidRPr="00DA1BC1" w:rsidRDefault="006B4459" w:rsidP="004D3011"/>
        </w:tc>
        <w:tc>
          <w:tcPr>
            <w:tcW w:w="743" w:type="dxa"/>
          </w:tcPr>
          <w:p w14:paraId="733D623F" w14:textId="31A5327C" w:rsidR="001B2ABD" w:rsidRPr="00DA1BC1" w:rsidRDefault="001B2ABD" w:rsidP="000C45FF">
            <w:pPr>
              <w:tabs>
                <w:tab w:val="left" w:pos="990"/>
              </w:tabs>
            </w:pPr>
          </w:p>
        </w:tc>
        <w:tc>
          <w:tcPr>
            <w:tcW w:w="6678" w:type="dxa"/>
          </w:tcPr>
          <w:p w14:paraId="621E8DC4" w14:textId="77777777" w:rsidR="00892CCD" w:rsidRDefault="00892CCD" w:rsidP="00036450">
            <w:pPr>
              <w:pStyle w:val="Kop2"/>
            </w:pPr>
          </w:p>
          <w:p w14:paraId="7AFE3EFF" w14:textId="43851EDC" w:rsidR="00892CCD" w:rsidRPr="00CA2885" w:rsidRDefault="00892CCD" w:rsidP="00036450">
            <w:pPr>
              <w:pStyle w:val="Kop2"/>
              <w:rPr>
                <w:b w:val="0"/>
                <w:bCs w:val="0"/>
                <w:sz w:val="56"/>
                <w:szCs w:val="56"/>
              </w:rPr>
            </w:pPr>
            <w:r w:rsidRPr="00CA2885">
              <w:rPr>
                <w:b w:val="0"/>
                <w:bCs w:val="0"/>
                <w:sz w:val="56"/>
                <w:szCs w:val="56"/>
              </w:rPr>
              <w:t>Alejandro Marquez Lourenço</w:t>
            </w:r>
          </w:p>
          <w:p w14:paraId="03E1382E" w14:textId="77777777" w:rsidR="00CA2885" w:rsidRDefault="00CA2885" w:rsidP="00036450">
            <w:pPr>
              <w:pStyle w:val="Kop2"/>
            </w:pPr>
          </w:p>
          <w:sdt>
            <w:sdtPr>
              <w:id w:val="1001553383"/>
              <w:placeholder>
                <w:docPart w:val="53877BA9EB34462CB9D13D9B56840973"/>
              </w:placeholder>
              <w:temporary/>
              <w:showingPlcHdr/>
              <w15:appearance w15:val="hidden"/>
            </w:sdtPr>
            <w:sdtContent>
              <w:p w14:paraId="14EEF271" w14:textId="7CC3F028" w:rsidR="00036450" w:rsidRPr="00892CCD" w:rsidRDefault="00036450" w:rsidP="00036450">
                <w:pPr>
                  <w:pStyle w:val="Kop2"/>
                </w:pPr>
                <w:r w:rsidRPr="00892CCD">
                  <w:rPr>
                    <w:lang w:bidi="nl-NL"/>
                  </w:rPr>
                  <w:t>WERKERVARING</w:t>
                </w:r>
              </w:p>
            </w:sdtContent>
          </w:sdt>
          <w:p w14:paraId="25329F27" w14:textId="6B3DC43A" w:rsidR="00CA2885" w:rsidRPr="00CA2885" w:rsidRDefault="00CA2885" w:rsidP="00B359E4">
            <w:pPr>
              <w:pStyle w:val="Kop4"/>
              <w:rPr>
                <w:lang w:val="en-US" w:bidi="nl-NL"/>
              </w:rPr>
            </w:pPr>
            <w:r w:rsidRPr="00CA2885">
              <w:rPr>
                <w:lang w:val="en-US" w:bidi="nl-NL"/>
              </w:rPr>
              <w:t xml:space="preserve">Front-end </w:t>
            </w:r>
            <w:r>
              <w:rPr>
                <w:lang w:val="en-US" w:bidi="nl-NL"/>
              </w:rPr>
              <w:t>Developer</w:t>
            </w:r>
          </w:p>
          <w:p w14:paraId="6B0CAEEA" w14:textId="51F3D5C8" w:rsidR="00CA2885" w:rsidRDefault="00CA2885" w:rsidP="00B359E4">
            <w:pPr>
              <w:pStyle w:val="Kop4"/>
              <w:rPr>
                <w:lang w:val="en-US" w:bidi="nl-NL"/>
              </w:rPr>
            </w:pPr>
            <w:r>
              <w:rPr>
                <w:lang w:val="en-US" w:bidi="nl-NL"/>
              </w:rPr>
              <w:t>AMBIS Group, Amsterdam</w:t>
            </w:r>
          </w:p>
          <w:p w14:paraId="125D4C60" w14:textId="6D57F91C" w:rsidR="00CA2885" w:rsidRPr="00CA2885" w:rsidRDefault="00CA2885" w:rsidP="00CA2885">
            <w:pPr>
              <w:rPr>
                <w:lang w:bidi="nl-NL"/>
              </w:rPr>
            </w:pPr>
            <w:r w:rsidRPr="00CA2885">
              <w:rPr>
                <w:lang w:bidi="nl-NL"/>
              </w:rPr>
              <w:t>Feb 2022 – Heden</w:t>
            </w:r>
          </w:p>
          <w:p w14:paraId="68F6090D" w14:textId="21E013C9" w:rsidR="00CA2885" w:rsidRPr="00CA2885" w:rsidRDefault="00CA2885" w:rsidP="00CA2885">
            <w:pPr>
              <w:rPr>
                <w:lang w:bidi="nl-NL"/>
              </w:rPr>
            </w:pPr>
            <w:r w:rsidRPr="00CA2885">
              <w:rPr>
                <w:lang w:bidi="nl-NL"/>
              </w:rPr>
              <w:t xml:space="preserve">Ik </w:t>
            </w:r>
            <w:r>
              <w:rPr>
                <w:lang w:bidi="nl-NL"/>
              </w:rPr>
              <w:t xml:space="preserve">loop op dit moment stage bij een software bedrijf genaamd </w:t>
            </w:r>
            <w:proofErr w:type="spellStart"/>
            <w:r>
              <w:rPr>
                <w:lang w:bidi="nl-NL"/>
              </w:rPr>
              <w:t>Ambis</w:t>
            </w:r>
            <w:proofErr w:type="spellEnd"/>
            <w:r>
              <w:rPr>
                <w:lang w:bidi="nl-NL"/>
              </w:rPr>
              <w:t xml:space="preserve"> Bij dit bedrijf </w:t>
            </w:r>
            <w:r w:rsidR="00B5095F">
              <w:rPr>
                <w:lang w:bidi="nl-NL"/>
              </w:rPr>
              <w:t xml:space="preserve">leer ik het </w:t>
            </w:r>
            <w:r>
              <w:rPr>
                <w:lang w:bidi="nl-NL"/>
              </w:rPr>
              <w:t>verbeter en ma</w:t>
            </w:r>
            <w:r w:rsidR="00B5095F">
              <w:rPr>
                <w:lang w:bidi="nl-NL"/>
              </w:rPr>
              <w:t>ken</w:t>
            </w:r>
            <w:r>
              <w:rPr>
                <w:lang w:bidi="nl-NL"/>
              </w:rPr>
              <w:t xml:space="preserve"> </w:t>
            </w:r>
            <w:r w:rsidR="00B5095F">
              <w:rPr>
                <w:lang w:bidi="nl-NL"/>
              </w:rPr>
              <w:t>van</w:t>
            </w:r>
            <w:r>
              <w:rPr>
                <w:lang w:bidi="nl-NL"/>
              </w:rPr>
              <w:t xml:space="preserve"> websites voor klanten </w:t>
            </w:r>
            <w:r w:rsidR="00B5095F">
              <w:rPr>
                <w:lang w:bidi="nl-NL"/>
              </w:rPr>
              <w:t xml:space="preserve">dat doe ik in een CMS genaamd </w:t>
            </w:r>
            <w:proofErr w:type="spellStart"/>
            <w:r w:rsidR="00B5095F">
              <w:rPr>
                <w:lang w:bidi="nl-NL"/>
              </w:rPr>
              <w:t>wordpress</w:t>
            </w:r>
            <w:proofErr w:type="spellEnd"/>
            <w:r w:rsidR="00B5095F">
              <w:rPr>
                <w:lang w:bidi="nl-NL"/>
              </w:rPr>
              <w:t xml:space="preserve"> en </w:t>
            </w:r>
            <w:proofErr w:type="spellStart"/>
            <w:r w:rsidR="00B5095F">
              <w:rPr>
                <w:lang w:bidi="nl-NL"/>
              </w:rPr>
              <w:t>elementor</w:t>
            </w:r>
            <w:proofErr w:type="spellEnd"/>
            <w:r w:rsidR="00B5095F">
              <w:rPr>
                <w:lang w:bidi="nl-NL"/>
              </w:rPr>
              <w:t xml:space="preserve"> soms ook </w:t>
            </w:r>
            <w:proofErr w:type="spellStart"/>
            <w:r w:rsidR="00B5095F">
              <w:rPr>
                <w:lang w:bidi="nl-NL"/>
              </w:rPr>
              <w:t>Woocommerce</w:t>
            </w:r>
            <w:proofErr w:type="spellEnd"/>
            <w:r w:rsidR="00B5095F">
              <w:rPr>
                <w:lang w:bidi="nl-NL"/>
              </w:rPr>
              <w:t>.</w:t>
            </w:r>
          </w:p>
          <w:p w14:paraId="58C97C62" w14:textId="77777777" w:rsidR="00CA2885" w:rsidRPr="00CA2885" w:rsidRDefault="00CA2885" w:rsidP="00B359E4">
            <w:pPr>
              <w:pStyle w:val="Kop4"/>
              <w:rPr>
                <w:lang w:bidi="nl-NL"/>
              </w:rPr>
            </w:pPr>
          </w:p>
          <w:p w14:paraId="2519047E" w14:textId="609F4290" w:rsidR="005F582D" w:rsidRPr="00CA2885" w:rsidRDefault="005F582D" w:rsidP="00B359E4">
            <w:pPr>
              <w:pStyle w:val="Kop4"/>
              <w:rPr>
                <w:lang w:val="en-US" w:bidi="nl-NL"/>
              </w:rPr>
            </w:pPr>
            <w:proofErr w:type="spellStart"/>
            <w:r w:rsidRPr="00CA2885">
              <w:rPr>
                <w:lang w:val="en-US" w:bidi="nl-NL"/>
              </w:rPr>
              <w:t>Allround</w:t>
            </w:r>
            <w:proofErr w:type="spellEnd"/>
            <w:r w:rsidRPr="00CA2885">
              <w:rPr>
                <w:lang w:val="en-US" w:bidi="nl-NL"/>
              </w:rPr>
              <w:t xml:space="preserve"> </w:t>
            </w:r>
            <w:proofErr w:type="spellStart"/>
            <w:r w:rsidRPr="00CA2885">
              <w:rPr>
                <w:lang w:val="en-US" w:bidi="nl-NL"/>
              </w:rPr>
              <w:t>DTP’er</w:t>
            </w:r>
            <w:proofErr w:type="spellEnd"/>
          </w:p>
          <w:p w14:paraId="4164E6A5" w14:textId="6E1BC7A7" w:rsidR="00036450" w:rsidRPr="00892CCD" w:rsidRDefault="005F582D" w:rsidP="00B359E4">
            <w:pPr>
              <w:pStyle w:val="Kop4"/>
              <w:rPr>
                <w:bCs/>
              </w:rPr>
            </w:pPr>
            <w:r w:rsidRPr="00892CCD">
              <w:rPr>
                <w:lang w:bidi="nl-NL"/>
              </w:rPr>
              <w:t>Point 7, Nieuw-</w:t>
            </w:r>
            <w:proofErr w:type="spellStart"/>
            <w:r w:rsidRPr="00892CCD">
              <w:rPr>
                <w:lang w:bidi="nl-NL"/>
              </w:rPr>
              <w:t>Vennp</w:t>
            </w:r>
            <w:proofErr w:type="spellEnd"/>
          </w:p>
          <w:p w14:paraId="56F12C1F" w14:textId="7A24DF92" w:rsidR="00036450" w:rsidRPr="00892CCD" w:rsidRDefault="005F582D" w:rsidP="00B359E4">
            <w:pPr>
              <w:pStyle w:val="Datum"/>
            </w:pPr>
            <w:r w:rsidRPr="00892CCD">
              <w:rPr>
                <w:lang w:bidi="nl-NL"/>
              </w:rPr>
              <w:t xml:space="preserve">Sep 2019 </w:t>
            </w:r>
            <w:r w:rsidR="000041C4" w:rsidRPr="00892CCD">
              <w:rPr>
                <w:lang w:bidi="nl-NL"/>
              </w:rPr>
              <w:t xml:space="preserve"> - </w:t>
            </w:r>
            <w:r w:rsidRPr="00892CCD">
              <w:rPr>
                <w:lang w:bidi="nl-NL"/>
              </w:rPr>
              <w:t>Jun 2020</w:t>
            </w:r>
          </w:p>
          <w:p w14:paraId="2D45CFD1" w14:textId="3526DD10" w:rsidR="004D3011" w:rsidRPr="00DA1BC1" w:rsidRDefault="000D1BD3" w:rsidP="00036450">
            <w:r>
              <w:rPr>
                <w:lang w:bidi="nl-NL"/>
              </w:rPr>
              <w:t xml:space="preserve">Ik heb 10 maanden bij </w:t>
            </w:r>
            <w:r w:rsidR="00DD73F0">
              <w:rPr>
                <w:lang w:bidi="nl-NL"/>
              </w:rPr>
              <w:t>Point 7 s</w:t>
            </w:r>
            <w:r w:rsidR="00BE3CCA">
              <w:rPr>
                <w:lang w:bidi="nl-NL"/>
              </w:rPr>
              <w:t>ta</w:t>
            </w:r>
            <w:r w:rsidR="00DD73F0">
              <w:rPr>
                <w:lang w:bidi="nl-NL"/>
              </w:rPr>
              <w:t>ge g</w:t>
            </w:r>
            <w:r>
              <w:rPr>
                <w:lang w:bidi="nl-NL"/>
              </w:rPr>
              <w:t>e</w:t>
            </w:r>
            <w:r w:rsidR="00DD73F0">
              <w:rPr>
                <w:lang w:bidi="nl-NL"/>
              </w:rPr>
              <w:t>lopen</w:t>
            </w:r>
            <w:r>
              <w:rPr>
                <w:lang w:bidi="nl-NL"/>
              </w:rPr>
              <w:t>, betrof een stageplaats vanuit</w:t>
            </w:r>
            <w:r w:rsidR="00DD73F0">
              <w:rPr>
                <w:lang w:bidi="nl-NL"/>
              </w:rPr>
              <w:t xml:space="preserve"> </w:t>
            </w:r>
            <w:r>
              <w:rPr>
                <w:lang w:bidi="nl-NL"/>
              </w:rPr>
              <w:t>media college</w:t>
            </w:r>
            <w:r w:rsidR="00DD73F0">
              <w:rPr>
                <w:lang w:bidi="nl-NL"/>
              </w:rPr>
              <w:t xml:space="preserve">. Mijn stage functie was Allround </w:t>
            </w:r>
            <w:proofErr w:type="spellStart"/>
            <w:r w:rsidR="00DD73F0">
              <w:rPr>
                <w:lang w:bidi="nl-NL"/>
              </w:rPr>
              <w:t>DTP’er</w:t>
            </w:r>
            <w:proofErr w:type="spellEnd"/>
            <w:r w:rsidR="00DD73F0">
              <w:rPr>
                <w:lang w:bidi="nl-NL"/>
              </w:rPr>
              <w:t xml:space="preserve"> </w:t>
            </w:r>
            <w:r>
              <w:rPr>
                <w:lang w:bidi="nl-NL"/>
              </w:rPr>
              <w:t xml:space="preserve">mijn werkzaamheden bestond uit het ontwerpen van </w:t>
            </w:r>
            <w:r w:rsidR="00DD73F0">
              <w:rPr>
                <w:lang w:bidi="nl-NL"/>
              </w:rPr>
              <w:t xml:space="preserve">verschillend visitekaartjes, folders reclame borden </w:t>
            </w:r>
            <w:r>
              <w:rPr>
                <w:lang w:bidi="nl-NL"/>
              </w:rPr>
              <w:t>voor bedrijven</w:t>
            </w:r>
            <w:r w:rsidR="00DD73F0">
              <w:rPr>
                <w:lang w:bidi="nl-NL"/>
              </w:rPr>
              <w:t xml:space="preserve">. Maar ik heb ook mee gedraaid met de </w:t>
            </w:r>
            <w:proofErr w:type="spellStart"/>
            <w:r w:rsidR="00DD73F0">
              <w:rPr>
                <w:lang w:bidi="nl-NL"/>
              </w:rPr>
              <w:t>sign</w:t>
            </w:r>
            <w:proofErr w:type="spellEnd"/>
            <w:r w:rsidR="00DD73F0">
              <w:rPr>
                <w:lang w:bidi="nl-NL"/>
              </w:rPr>
              <w:t xml:space="preserve"> afdeling</w:t>
            </w:r>
            <w:r w:rsidR="00016972">
              <w:rPr>
                <w:lang w:bidi="nl-NL"/>
              </w:rPr>
              <w:t>, de werkzaamheden bestond uit</w:t>
            </w:r>
            <w:r w:rsidR="00DD73F0">
              <w:rPr>
                <w:lang w:bidi="nl-NL"/>
              </w:rPr>
              <w:t xml:space="preserve"> het bedrukken en het uitsnijden van de producten die we h</w:t>
            </w:r>
            <w:r w:rsidR="00016972">
              <w:rPr>
                <w:lang w:bidi="nl-NL"/>
              </w:rPr>
              <w:t>add</w:t>
            </w:r>
            <w:r w:rsidR="00DD73F0">
              <w:rPr>
                <w:lang w:bidi="nl-NL"/>
              </w:rPr>
              <w:t>en</w:t>
            </w:r>
            <w:r w:rsidR="00BE3CCA">
              <w:rPr>
                <w:lang w:bidi="nl-NL"/>
              </w:rPr>
              <w:t xml:space="preserve"> ontworpen op de computer.</w:t>
            </w:r>
          </w:p>
          <w:p w14:paraId="41465427" w14:textId="77777777" w:rsidR="00DD73F0" w:rsidRDefault="00DD73F0" w:rsidP="000041C4">
            <w:pPr>
              <w:pStyle w:val="Kop4"/>
              <w:rPr>
                <w:lang w:bidi="nl-NL"/>
              </w:rPr>
            </w:pPr>
          </w:p>
          <w:p w14:paraId="6A426090" w14:textId="6B980009" w:rsidR="00C80811" w:rsidRPr="00515BC4" w:rsidRDefault="00515BC4" w:rsidP="000041C4">
            <w:pPr>
              <w:pStyle w:val="Kop4"/>
            </w:pPr>
            <w:r w:rsidRPr="00515BC4">
              <w:rPr>
                <w:lang w:bidi="nl-NL"/>
              </w:rPr>
              <w:t>Hulpkracht</w:t>
            </w:r>
          </w:p>
          <w:p w14:paraId="0F7F53C6" w14:textId="7D6B46F5" w:rsidR="000041C4" w:rsidRPr="00515BC4" w:rsidRDefault="00515BC4" w:rsidP="000041C4">
            <w:pPr>
              <w:pStyle w:val="Kop4"/>
              <w:rPr>
                <w:bCs/>
              </w:rPr>
            </w:pPr>
            <w:r w:rsidRPr="00515BC4">
              <w:rPr>
                <w:lang w:bidi="nl-NL"/>
              </w:rPr>
              <w:t>Lidl</w:t>
            </w:r>
            <w:r w:rsidR="000041C4" w:rsidRPr="00515BC4">
              <w:rPr>
                <w:lang w:bidi="nl-NL"/>
              </w:rPr>
              <w:t xml:space="preserve">, </w:t>
            </w:r>
            <w:r w:rsidRPr="00515BC4">
              <w:rPr>
                <w:lang w:bidi="nl-NL"/>
              </w:rPr>
              <w:t>Nieuw-Vennep</w:t>
            </w:r>
          </w:p>
          <w:p w14:paraId="22BD9624" w14:textId="33EAEE73" w:rsidR="004D3011" w:rsidRPr="00DA1BC1" w:rsidRDefault="000041C4" w:rsidP="00B359E4">
            <w:pPr>
              <w:pStyle w:val="Datum"/>
            </w:pPr>
            <w:r w:rsidRPr="00DA1BC1">
              <w:rPr>
                <w:lang w:bidi="nl-NL"/>
              </w:rPr>
              <w:t>201</w:t>
            </w:r>
            <w:r w:rsidR="00515BC4">
              <w:rPr>
                <w:lang w:bidi="nl-NL"/>
              </w:rPr>
              <w:t>8</w:t>
            </w:r>
            <w:r w:rsidRPr="00DA1BC1">
              <w:rPr>
                <w:lang w:bidi="nl-NL"/>
              </w:rPr>
              <w:t xml:space="preserve"> - 201</w:t>
            </w:r>
            <w:r w:rsidR="00515BC4">
              <w:rPr>
                <w:lang w:bidi="nl-NL"/>
              </w:rPr>
              <w:t>9</w:t>
            </w:r>
          </w:p>
          <w:p w14:paraId="5E35BA4B" w14:textId="2586D199" w:rsidR="004D3011" w:rsidRPr="00DA1BC1" w:rsidRDefault="00016972" w:rsidP="00DA1BC1">
            <w:pPr>
              <w:spacing w:line="216" w:lineRule="auto"/>
            </w:pPr>
            <w:r>
              <w:rPr>
                <w:lang w:bidi="nl-NL"/>
              </w:rPr>
              <w:t>I</w:t>
            </w:r>
            <w:r w:rsidR="00515BC4">
              <w:rPr>
                <w:lang w:bidi="nl-NL"/>
              </w:rPr>
              <w:t xml:space="preserve">k </w:t>
            </w:r>
            <w:r>
              <w:rPr>
                <w:lang w:bidi="nl-NL"/>
              </w:rPr>
              <w:t xml:space="preserve">heb </w:t>
            </w:r>
            <w:r w:rsidR="00515BC4">
              <w:rPr>
                <w:lang w:bidi="nl-NL"/>
              </w:rPr>
              <w:t xml:space="preserve">bij de Lidl </w:t>
            </w:r>
            <w:r>
              <w:rPr>
                <w:lang w:bidi="nl-NL"/>
              </w:rPr>
              <w:t>ge</w:t>
            </w:r>
            <w:r w:rsidR="00515BC4">
              <w:rPr>
                <w:lang w:bidi="nl-NL"/>
              </w:rPr>
              <w:t xml:space="preserve">werkt </w:t>
            </w:r>
            <w:r>
              <w:rPr>
                <w:lang w:bidi="nl-NL"/>
              </w:rPr>
              <w:t>in</w:t>
            </w:r>
            <w:r w:rsidR="00515BC4">
              <w:rPr>
                <w:lang w:bidi="nl-NL"/>
              </w:rPr>
              <w:t xml:space="preserve"> de functie </w:t>
            </w:r>
            <w:r>
              <w:rPr>
                <w:lang w:bidi="nl-NL"/>
              </w:rPr>
              <w:t xml:space="preserve">van </w:t>
            </w:r>
            <w:r w:rsidR="00515BC4">
              <w:rPr>
                <w:lang w:bidi="nl-NL"/>
              </w:rPr>
              <w:t xml:space="preserve">hulpkracht. </w:t>
            </w:r>
            <w:r>
              <w:rPr>
                <w:lang w:bidi="nl-NL"/>
              </w:rPr>
              <w:t>Betrof</w:t>
            </w:r>
            <w:r w:rsidR="00515BC4">
              <w:rPr>
                <w:lang w:bidi="nl-NL"/>
              </w:rPr>
              <w:t xml:space="preserve"> vakken vullen en anderen assisteren</w:t>
            </w:r>
            <w:r>
              <w:rPr>
                <w:lang w:bidi="nl-NL"/>
              </w:rPr>
              <w:t>. En waar nodig klanten helpen met het vinden van producten.</w:t>
            </w:r>
          </w:p>
          <w:p w14:paraId="4E38B992" w14:textId="1E03DBCF" w:rsidR="000041C4" w:rsidRPr="00515BC4" w:rsidRDefault="00000000" w:rsidP="000041C4">
            <w:pPr>
              <w:pStyle w:val="Kop2"/>
            </w:pPr>
            <w:sdt>
              <w:sdtPr>
                <w:id w:val="-1447144958"/>
                <w:placeholder>
                  <w:docPart w:val="AAE93D4FCA78408199D5D35785B76AD1"/>
                </w:placeholder>
                <w:temporary/>
                <w:showingPlcHdr/>
                <w15:appearance w15:val="hidden"/>
              </w:sdtPr>
              <w:sdtContent>
                <w:r w:rsidR="000041C4" w:rsidRPr="00515BC4">
                  <w:rPr>
                    <w:lang w:bidi="nl-NL"/>
                  </w:rPr>
                  <w:t>OPLEIDING</w:t>
                </w:r>
              </w:sdtContent>
            </w:sdt>
            <w:r w:rsidR="005F582D">
              <w:t>en</w:t>
            </w:r>
          </w:p>
          <w:p w14:paraId="7133E636" w14:textId="754C7D78" w:rsidR="000041C4" w:rsidRPr="00892CCD" w:rsidRDefault="00C05B49" w:rsidP="000041C4">
            <w:pPr>
              <w:pStyle w:val="Kop4"/>
            </w:pPr>
            <w:r w:rsidRPr="00892CCD">
              <w:rPr>
                <w:lang w:bidi="nl-NL"/>
              </w:rPr>
              <w:t>Mediacollege Amsterdam</w:t>
            </w:r>
          </w:p>
          <w:p w14:paraId="6F138D17" w14:textId="1760D3DD" w:rsidR="000041C4" w:rsidRPr="00C05B49" w:rsidRDefault="00C05B49" w:rsidP="000041C4">
            <w:pPr>
              <w:pStyle w:val="Datum"/>
            </w:pPr>
            <w:r w:rsidRPr="00C05B49">
              <w:rPr>
                <w:lang w:bidi="nl-NL"/>
              </w:rPr>
              <w:t>September 2020 - heden</w:t>
            </w:r>
          </w:p>
          <w:p w14:paraId="72139A90" w14:textId="1DC9A48C" w:rsidR="00C05B49" w:rsidRDefault="00C05B49" w:rsidP="00C05B49">
            <w:pPr>
              <w:pStyle w:val="Kop4"/>
              <w:rPr>
                <w:lang w:bidi="nl-NL"/>
              </w:rPr>
            </w:pPr>
            <w:r>
              <w:rPr>
                <w:b w:val="0"/>
                <w:lang w:bidi="nl-NL"/>
              </w:rPr>
              <w:t>Software De</w:t>
            </w:r>
            <w:r w:rsidRPr="00C05B49">
              <w:rPr>
                <w:b w:val="0"/>
                <w:lang w:bidi="nl-NL"/>
              </w:rPr>
              <w:t>veloper.</w:t>
            </w:r>
            <w:r>
              <w:rPr>
                <w:lang w:bidi="nl-NL"/>
              </w:rPr>
              <w:t xml:space="preserve"> </w:t>
            </w:r>
          </w:p>
          <w:p w14:paraId="07E99146" w14:textId="77777777" w:rsidR="00C05B49" w:rsidRDefault="00C05B49" w:rsidP="00C05B49">
            <w:pPr>
              <w:pStyle w:val="Kop4"/>
              <w:rPr>
                <w:lang w:bidi="nl-NL"/>
              </w:rPr>
            </w:pPr>
          </w:p>
          <w:p w14:paraId="0DE10B05" w14:textId="751D80F8" w:rsidR="00C05B49" w:rsidRPr="00C05B49" w:rsidRDefault="00C05B49" w:rsidP="00C05B49">
            <w:pPr>
              <w:pStyle w:val="Kop4"/>
            </w:pPr>
            <w:r w:rsidRPr="00C05B49">
              <w:rPr>
                <w:lang w:bidi="nl-NL"/>
              </w:rPr>
              <w:t>Mediacollege Amsterdam</w:t>
            </w:r>
          </w:p>
          <w:p w14:paraId="07E37EF6" w14:textId="7FEA65DC" w:rsidR="00C05B49" w:rsidRDefault="00C05B49" w:rsidP="00C05B49">
            <w:pPr>
              <w:pStyle w:val="Datum"/>
              <w:rPr>
                <w:lang w:bidi="nl-NL"/>
              </w:rPr>
            </w:pPr>
            <w:r w:rsidRPr="00C05B49">
              <w:rPr>
                <w:lang w:bidi="nl-NL"/>
              </w:rPr>
              <w:t>September 20</w:t>
            </w:r>
            <w:r>
              <w:rPr>
                <w:lang w:bidi="nl-NL"/>
              </w:rPr>
              <w:t>18</w:t>
            </w:r>
            <w:r w:rsidRPr="00C05B49">
              <w:rPr>
                <w:lang w:bidi="nl-NL"/>
              </w:rPr>
              <w:t xml:space="preserve"> </w:t>
            </w:r>
            <w:r>
              <w:rPr>
                <w:lang w:bidi="nl-NL"/>
              </w:rPr>
              <w:t>–</w:t>
            </w:r>
            <w:r w:rsidRPr="00C05B49">
              <w:rPr>
                <w:lang w:bidi="nl-NL"/>
              </w:rPr>
              <w:t xml:space="preserve"> </w:t>
            </w:r>
            <w:r>
              <w:rPr>
                <w:lang w:bidi="nl-NL"/>
              </w:rPr>
              <w:t>2020</w:t>
            </w:r>
          </w:p>
          <w:p w14:paraId="44EC99F7" w14:textId="0D654B61" w:rsidR="00C05B49" w:rsidRPr="00B77D54" w:rsidRDefault="00C05B49" w:rsidP="00B77D54">
            <w:pPr>
              <w:pStyle w:val="Datum"/>
            </w:pPr>
            <w:r>
              <w:rPr>
                <w:lang w:bidi="nl-NL"/>
              </w:rPr>
              <w:t xml:space="preserve">Allround </w:t>
            </w:r>
            <w:proofErr w:type="spellStart"/>
            <w:r>
              <w:rPr>
                <w:lang w:bidi="nl-NL"/>
              </w:rPr>
              <w:t>DTP’er</w:t>
            </w:r>
            <w:proofErr w:type="spellEnd"/>
            <w:r w:rsidRPr="00C05B49">
              <w:rPr>
                <w:lang w:bidi="nl-NL"/>
              </w:rPr>
              <w:t>.</w:t>
            </w:r>
          </w:p>
          <w:p w14:paraId="0D1B6F8E" w14:textId="77777777" w:rsidR="00036450" w:rsidRPr="00DA1BC1" w:rsidRDefault="006C1D9D" w:rsidP="00036450">
            <w:pPr>
              <w:pStyle w:val="Kop2"/>
            </w:pPr>
            <w:r w:rsidRPr="00DA1BC1">
              <w:rPr>
                <w:lang w:bidi="nl-NL"/>
              </w:rPr>
              <w:t>belangrijke vaardigheden en kenmerken</w:t>
            </w:r>
          </w:p>
          <w:p w14:paraId="70934777" w14:textId="416E180A" w:rsidR="006C1D9D" w:rsidRPr="00DA1BC1" w:rsidRDefault="00B77D54" w:rsidP="006C1D9D">
            <w:pPr>
              <w:pStyle w:val="Lijstopsomteken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bidi="nl-NL"/>
              </w:rPr>
              <w:t>HTML</w:t>
            </w:r>
          </w:p>
          <w:p w14:paraId="1EBF8EB3" w14:textId="049BF7AF" w:rsidR="00892CCD" w:rsidRPr="00892CCD" w:rsidRDefault="00B77D54" w:rsidP="00892CCD">
            <w:pPr>
              <w:pStyle w:val="Lijstopsomteken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bidi="nl-NL"/>
              </w:rPr>
              <w:t>CSS</w:t>
            </w:r>
          </w:p>
          <w:p w14:paraId="2C424512" w14:textId="767F51AD" w:rsidR="006C1D9D" w:rsidRPr="00DA1BC1" w:rsidRDefault="00B77D54" w:rsidP="006C1D9D">
            <w:pPr>
              <w:pStyle w:val="Lijstopsomteken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bidi="nl-NL"/>
              </w:rPr>
              <w:t>Javascript</w:t>
            </w:r>
          </w:p>
          <w:p w14:paraId="05609A76" w14:textId="4022673B" w:rsidR="006C1D9D" w:rsidRPr="00DA1BC1" w:rsidRDefault="00B77D54" w:rsidP="006C1D9D">
            <w:pPr>
              <w:pStyle w:val="Lijstopsomteken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bidi="nl-NL"/>
              </w:rPr>
              <w:t>PHP</w:t>
            </w:r>
          </w:p>
          <w:p w14:paraId="193040E5" w14:textId="00A041D4" w:rsidR="00CE585D" w:rsidRDefault="00B77D54" w:rsidP="006C1D9D">
            <w:pPr>
              <w:pStyle w:val="Lijstopsomteken"/>
              <w:jc w:val="both"/>
              <w:rPr>
                <w:sz w:val="16"/>
                <w:szCs w:val="16"/>
              </w:rPr>
            </w:pPr>
            <w:r w:rsidRPr="00B77D54">
              <w:rPr>
                <w:sz w:val="16"/>
                <w:szCs w:val="16"/>
                <w:lang w:bidi="nl-NL"/>
              </w:rPr>
              <w:t xml:space="preserve">Photoshop </w:t>
            </w:r>
          </w:p>
          <w:p w14:paraId="29A2A805" w14:textId="214F774B" w:rsidR="00CE585D" w:rsidRDefault="00B77D54" w:rsidP="006C1D9D">
            <w:pPr>
              <w:pStyle w:val="Lijstopsomteken"/>
              <w:jc w:val="both"/>
              <w:rPr>
                <w:sz w:val="16"/>
                <w:szCs w:val="16"/>
              </w:rPr>
            </w:pPr>
            <w:r w:rsidRPr="00B77D54">
              <w:rPr>
                <w:sz w:val="16"/>
                <w:szCs w:val="16"/>
                <w:lang w:bidi="nl-NL"/>
              </w:rPr>
              <w:t>Illustrator</w:t>
            </w:r>
          </w:p>
          <w:p w14:paraId="661248F4" w14:textId="6E79B5C2" w:rsidR="006C1D9D" w:rsidRDefault="00B77D54" w:rsidP="006C1D9D">
            <w:pPr>
              <w:pStyle w:val="Lijstopsomteken"/>
              <w:jc w:val="both"/>
              <w:rPr>
                <w:sz w:val="16"/>
                <w:szCs w:val="16"/>
              </w:rPr>
            </w:pPr>
            <w:r w:rsidRPr="00B77D54">
              <w:rPr>
                <w:sz w:val="16"/>
                <w:szCs w:val="16"/>
                <w:lang w:bidi="nl-NL"/>
              </w:rPr>
              <w:t>Adobe XD</w:t>
            </w:r>
          </w:p>
          <w:p w14:paraId="4E3ED4BA" w14:textId="730B9DEC" w:rsidR="00892CCD" w:rsidRDefault="00892CCD" w:rsidP="006C1D9D">
            <w:pPr>
              <w:pStyle w:val="Lijstopsomteken"/>
              <w:jc w:val="both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  <w:lang w:bidi="nl-NL"/>
              </w:rPr>
              <w:t>Wordpress</w:t>
            </w:r>
            <w:proofErr w:type="spellEnd"/>
          </w:p>
          <w:p w14:paraId="1FB653FB" w14:textId="3AA1F5AC" w:rsidR="00892CCD" w:rsidRDefault="00892CCD" w:rsidP="006C1D9D">
            <w:pPr>
              <w:pStyle w:val="Lijstopsomteken"/>
              <w:jc w:val="both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  <w:lang w:bidi="nl-NL"/>
              </w:rPr>
              <w:t>Elementor</w:t>
            </w:r>
            <w:proofErr w:type="spellEnd"/>
          </w:p>
          <w:p w14:paraId="725A98C7" w14:textId="7983672D" w:rsidR="00892CCD" w:rsidRPr="00B77D54" w:rsidRDefault="00892CCD" w:rsidP="006C1D9D">
            <w:pPr>
              <w:pStyle w:val="Lijstopsomteken"/>
              <w:jc w:val="both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  <w:lang w:bidi="nl-NL"/>
              </w:rPr>
              <w:t>Woocommerce</w:t>
            </w:r>
            <w:proofErr w:type="spellEnd"/>
          </w:p>
          <w:p w14:paraId="36863BD3" w14:textId="7CF236E9" w:rsidR="00DD73F0" w:rsidRPr="00B77D54" w:rsidRDefault="00DD73F0" w:rsidP="00B77D54">
            <w:pPr>
              <w:pStyle w:val="Lijstopsomteken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bidi="nl-NL"/>
              </w:rPr>
              <w:t>Ik kan goed samenwerken in een team</w:t>
            </w:r>
          </w:p>
          <w:p w14:paraId="01346236" w14:textId="77777777" w:rsidR="00B77D54" w:rsidRPr="00DA1BC1" w:rsidRDefault="00B77D54" w:rsidP="00B77D54">
            <w:pPr>
              <w:pStyle w:val="Lijstopsomteken"/>
              <w:numPr>
                <w:ilvl w:val="0"/>
                <w:numId w:val="0"/>
              </w:numPr>
              <w:ind w:left="420"/>
              <w:jc w:val="both"/>
              <w:rPr>
                <w:sz w:val="16"/>
                <w:szCs w:val="16"/>
              </w:rPr>
            </w:pPr>
          </w:p>
          <w:p w14:paraId="6685994C" w14:textId="12618CEE" w:rsidR="00036450" w:rsidRPr="00DA1BC1" w:rsidRDefault="00036450" w:rsidP="00C05B49">
            <w:pPr>
              <w:pStyle w:val="Lijstopsomteken"/>
              <w:numPr>
                <w:ilvl w:val="0"/>
                <w:numId w:val="0"/>
              </w:numPr>
              <w:ind w:left="420"/>
              <w:jc w:val="both"/>
              <w:rPr>
                <w:color w:val="FFFFFF" w:themeColor="background1"/>
              </w:rPr>
            </w:pPr>
          </w:p>
        </w:tc>
      </w:tr>
    </w:tbl>
    <w:p w14:paraId="3F2A41EC" w14:textId="6F08E568" w:rsidR="00CA2885" w:rsidRPr="00CA2885" w:rsidRDefault="00CA2885" w:rsidP="00CA2885">
      <w:pPr>
        <w:tabs>
          <w:tab w:val="left" w:pos="6120"/>
        </w:tabs>
      </w:pPr>
    </w:p>
    <w:sectPr w:rsidR="00CA2885" w:rsidRPr="00CA2885" w:rsidSect="00E61979">
      <w:headerReference w:type="default" r:id="rId12"/>
      <w:pgSz w:w="11906" w:h="16838" w:code="9"/>
      <w:pgMar w:top="1008" w:right="547" w:bottom="1008" w:left="54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56CC6A" w14:textId="77777777" w:rsidR="00416E3F" w:rsidRDefault="00416E3F" w:rsidP="000C45FF">
      <w:r>
        <w:separator/>
      </w:r>
    </w:p>
  </w:endnote>
  <w:endnote w:type="continuationSeparator" w:id="0">
    <w:p w14:paraId="38EA3A63" w14:textId="77777777" w:rsidR="00416E3F" w:rsidRDefault="00416E3F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eiryo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DC5784" w14:textId="77777777" w:rsidR="00416E3F" w:rsidRDefault="00416E3F" w:rsidP="000C45FF">
      <w:r>
        <w:separator/>
      </w:r>
    </w:p>
  </w:footnote>
  <w:footnote w:type="continuationSeparator" w:id="0">
    <w:p w14:paraId="4F192C98" w14:textId="77777777" w:rsidR="00416E3F" w:rsidRDefault="00416E3F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EC350" w14:textId="77777777" w:rsidR="000C45FF" w:rsidRDefault="000C45FF">
    <w:pPr>
      <w:pStyle w:val="Koptekst"/>
    </w:pPr>
    <w:r>
      <w:rPr>
        <w:noProof/>
        <w:lang w:bidi="nl-NL"/>
      </w:rPr>
      <w:drawing>
        <wp:anchor distT="0" distB="0" distL="114300" distR="114300" simplePos="0" relativeHeight="251658240" behindDoc="1" locked="0" layoutInCell="1" allowOverlap="1" wp14:anchorId="3DBE9A0D" wp14:editId="5428B246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Afbeelding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D4007"/>
    <w:multiLevelType w:val="multilevel"/>
    <w:tmpl w:val="9148F2AC"/>
    <w:lvl w:ilvl="0">
      <w:start w:val="1"/>
      <w:numFmt w:val="bullet"/>
      <w:pStyle w:val="Lijstopsomteken"/>
      <w:lvlText w:val=""/>
      <w:lvlJc w:val="left"/>
      <w:pPr>
        <w:ind w:left="360" w:hanging="360"/>
      </w:pPr>
      <w:rPr>
        <w:rFonts w:ascii="Symbol" w:hAnsi="Symbol" w:hint="default"/>
        <w:color w:val="94B6D2" w:themeColor="accent1"/>
        <w:sz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94B6D2" w:themeColor="accent1"/>
        <w:sz w:val="24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94B6D2" w:themeColor="accent1"/>
        <w:sz w:val="24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num w:numId="1" w16cid:durableId="18920346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570"/>
    <w:rsid w:val="000041C4"/>
    <w:rsid w:val="00016972"/>
    <w:rsid w:val="00036450"/>
    <w:rsid w:val="00094499"/>
    <w:rsid w:val="00096D1F"/>
    <w:rsid w:val="000C45FF"/>
    <w:rsid w:val="000D1BD3"/>
    <w:rsid w:val="000E3FD1"/>
    <w:rsid w:val="00112054"/>
    <w:rsid w:val="001525E1"/>
    <w:rsid w:val="00160E7D"/>
    <w:rsid w:val="00180329"/>
    <w:rsid w:val="0019001F"/>
    <w:rsid w:val="001A74A5"/>
    <w:rsid w:val="001B2ABD"/>
    <w:rsid w:val="001E0391"/>
    <w:rsid w:val="001E1759"/>
    <w:rsid w:val="001F1ECC"/>
    <w:rsid w:val="002400EB"/>
    <w:rsid w:val="00256CF7"/>
    <w:rsid w:val="00281FD5"/>
    <w:rsid w:val="0030481B"/>
    <w:rsid w:val="003156FC"/>
    <w:rsid w:val="003254B5"/>
    <w:rsid w:val="0037121F"/>
    <w:rsid w:val="00385167"/>
    <w:rsid w:val="003A6B7D"/>
    <w:rsid w:val="003B06CA"/>
    <w:rsid w:val="004071FC"/>
    <w:rsid w:val="00416E3F"/>
    <w:rsid w:val="00445947"/>
    <w:rsid w:val="004813B3"/>
    <w:rsid w:val="00496591"/>
    <w:rsid w:val="004C63E4"/>
    <w:rsid w:val="004D3011"/>
    <w:rsid w:val="00515BC4"/>
    <w:rsid w:val="005262AC"/>
    <w:rsid w:val="005E39D5"/>
    <w:rsid w:val="005F582D"/>
    <w:rsid w:val="00600670"/>
    <w:rsid w:val="00616E38"/>
    <w:rsid w:val="0062123A"/>
    <w:rsid w:val="00646E75"/>
    <w:rsid w:val="006771D0"/>
    <w:rsid w:val="006B4459"/>
    <w:rsid w:val="006C1D9D"/>
    <w:rsid w:val="00715FCB"/>
    <w:rsid w:val="00743101"/>
    <w:rsid w:val="007775E1"/>
    <w:rsid w:val="007867A0"/>
    <w:rsid w:val="007927F5"/>
    <w:rsid w:val="00802CA0"/>
    <w:rsid w:val="00852530"/>
    <w:rsid w:val="00892CCD"/>
    <w:rsid w:val="00907F31"/>
    <w:rsid w:val="009260CD"/>
    <w:rsid w:val="00952C25"/>
    <w:rsid w:val="009B539F"/>
    <w:rsid w:val="00A2118D"/>
    <w:rsid w:val="00A40869"/>
    <w:rsid w:val="00A90CAF"/>
    <w:rsid w:val="00AD76E2"/>
    <w:rsid w:val="00B20152"/>
    <w:rsid w:val="00B359E4"/>
    <w:rsid w:val="00B5095F"/>
    <w:rsid w:val="00B57D98"/>
    <w:rsid w:val="00B70850"/>
    <w:rsid w:val="00B77D54"/>
    <w:rsid w:val="00B9725B"/>
    <w:rsid w:val="00BA6FA8"/>
    <w:rsid w:val="00BE3CCA"/>
    <w:rsid w:val="00C039FE"/>
    <w:rsid w:val="00C05B49"/>
    <w:rsid w:val="00C066B6"/>
    <w:rsid w:val="00C37BA1"/>
    <w:rsid w:val="00C4674C"/>
    <w:rsid w:val="00C506CF"/>
    <w:rsid w:val="00C547D5"/>
    <w:rsid w:val="00C72662"/>
    <w:rsid w:val="00C72BED"/>
    <w:rsid w:val="00C80811"/>
    <w:rsid w:val="00C9578B"/>
    <w:rsid w:val="00CA2885"/>
    <w:rsid w:val="00CB0055"/>
    <w:rsid w:val="00CE585D"/>
    <w:rsid w:val="00D2522B"/>
    <w:rsid w:val="00D422DE"/>
    <w:rsid w:val="00D5459D"/>
    <w:rsid w:val="00DA1BC1"/>
    <w:rsid w:val="00DA1F4D"/>
    <w:rsid w:val="00DB3549"/>
    <w:rsid w:val="00DD172A"/>
    <w:rsid w:val="00DD4570"/>
    <w:rsid w:val="00DD73F0"/>
    <w:rsid w:val="00E25A26"/>
    <w:rsid w:val="00E4381A"/>
    <w:rsid w:val="00E55D74"/>
    <w:rsid w:val="00E61979"/>
    <w:rsid w:val="00F05EDE"/>
    <w:rsid w:val="00F364A3"/>
    <w:rsid w:val="00F60274"/>
    <w:rsid w:val="00F77FB9"/>
    <w:rsid w:val="00FB068F"/>
    <w:rsid w:val="00FF2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D6A5DE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nl-NL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Standaard">
    <w:name w:val="Normal"/>
    <w:qFormat/>
    <w:rsid w:val="00B359E4"/>
    <w:rPr>
      <w:sz w:val="18"/>
      <w:szCs w:val="22"/>
    </w:rPr>
  </w:style>
  <w:style w:type="paragraph" w:styleId="Kop1">
    <w:name w:val="heading 1"/>
    <w:basedOn w:val="Standaard"/>
    <w:next w:val="Standaard"/>
    <w:link w:val="Kop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Kop3">
    <w:name w:val="heading 3"/>
    <w:basedOn w:val="Standaard"/>
    <w:next w:val="Standaard"/>
    <w:link w:val="Kop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Kop4">
    <w:name w:val="heading 4"/>
    <w:basedOn w:val="Standaard"/>
    <w:next w:val="Standaard"/>
    <w:link w:val="Kop4Char"/>
    <w:uiPriority w:val="9"/>
    <w:qFormat/>
    <w:rsid w:val="00B359E4"/>
    <w:pPr>
      <w:outlineLvl w:val="3"/>
    </w:pPr>
    <w:rPr>
      <w:b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2Char">
    <w:name w:val="Kop 2 Char"/>
    <w:basedOn w:val="Standaardalinea-lettertype"/>
    <w:link w:val="Kop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el">
    <w:name w:val="Title"/>
    <w:basedOn w:val="Standaard"/>
    <w:next w:val="Standaard"/>
    <w:link w:val="Titel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elChar">
    <w:name w:val="Titel Char"/>
    <w:basedOn w:val="Standaardalinea-lettertype"/>
    <w:link w:val="Titel"/>
    <w:uiPriority w:val="10"/>
    <w:rsid w:val="001B2ABD"/>
    <w:rPr>
      <w:caps/>
      <w:color w:val="000000" w:themeColor="text1"/>
      <w:sz w:val="96"/>
      <w:szCs w:val="76"/>
    </w:rPr>
  </w:style>
  <w:style w:type="character" w:styleId="Nadruk">
    <w:name w:val="Emphasis"/>
    <w:basedOn w:val="Standaardalinea-lettertype"/>
    <w:uiPriority w:val="11"/>
    <w:semiHidden/>
    <w:qFormat/>
    <w:rsid w:val="00E25A26"/>
    <w:rPr>
      <w:i/>
      <w:iCs/>
    </w:rPr>
  </w:style>
  <w:style w:type="character" w:customStyle="1" w:styleId="Kop1Char">
    <w:name w:val="Kop 1 Char"/>
    <w:basedOn w:val="Standaardalinea-lettertype"/>
    <w:link w:val="Kop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um">
    <w:name w:val="Date"/>
    <w:basedOn w:val="Standaard"/>
    <w:next w:val="Standaard"/>
    <w:link w:val="DatumChar"/>
    <w:uiPriority w:val="99"/>
    <w:rsid w:val="00036450"/>
  </w:style>
  <w:style w:type="character" w:customStyle="1" w:styleId="DatumChar">
    <w:name w:val="Datum Char"/>
    <w:basedOn w:val="Standaardalinea-lettertype"/>
    <w:link w:val="Datum"/>
    <w:uiPriority w:val="99"/>
    <w:rsid w:val="00036450"/>
    <w:rPr>
      <w:sz w:val="18"/>
      <w:szCs w:val="22"/>
    </w:rPr>
  </w:style>
  <w:style w:type="character" w:styleId="Hyperlink">
    <w:name w:val="Hyperlink"/>
    <w:basedOn w:val="Standaardalinea-lettertype"/>
    <w:uiPriority w:val="99"/>
    <w:unhideWhenUsed/>
    <w:rsid w:val="00281FD5"/>
    <w:rPr>
      <w:color w:val="B85A22" w:themeColor="accent2" w:themeShade="BF"/>
      <w:u w:val="single"/>
    </w:rPr>
  </w:style>
  <w:style w:type="character" w:styleId="Onopgelostemelding">
    <w:name w:val="Unresolved Mention"/>
    <w:basedOn w:val="Standaardalinea-lettertype"/>
    <w:uiPriority w:val="99"/>
    <w:semiHidden/>
    <w:rsid w:val="004813B3"/>
    <w:rPr>
      <w:color w:val="605E5C"/>
      <w:shd w:val="clear" w:color="auto" w:fill="E1DFDD"/>
    </w:rPr>
  </w:style>
  <w:style w:type="paragraph" w:styleId="Koptekst">
    <w:name w:val="header"/>
    <w:basedOn w:val="Standaard"/>
    <w:link w:val="Koptekst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KoptekstChar">
    <w:name w:val="Koptekst Char"/>
    <w:basedOn w:val="Standaardalinea-lettertype"/>
    <w:link w:val="Koptekst"/>
    <w:uiPriority w:val="99"/>
    <w:semiHidden/>
    <w:rsid w:val="000C45FF"/>
    <w:rPr>
      <w:sz w:val="22"/>
      <w:szCs w:val="22"/>
    </w:rPr>
  </w:style>
  <w:style w:type="paragraph" w:styleId="Voettekst">
    <w:name w:val="footer"/>
    <w:basedOn w:val="Standaard"/>
    <w:link w:val="Voettekst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semiHidden/>
    <w:rsid w:val="000C45FF"/>
    <w:rPr>
      <w:sz w:val="22"/>
      <w:szCs w:val="22"/>
    </w:rPr>
  </w:style>
  <w:style w:type="table" w:styleId="Tabelraster">
    <w:name w:val="Table Grid"/>
    <w:basedOn w:val="Standaardtabe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vantijdelijkeaanduiding">
    <w:name w:val="Placeholder Text"/>
    <w:basedOn w:val="Standaardalinea-lettertype"/>
    <w:uiPriority w:val="99"/>
    <w:semiHidden/>
    <w:rsid w:val="001B2ABD"/>
    <w:rPr>
      <w:color w:val="808080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Kop3Char">
    <w:name w:val="Kop 3 Char"/>
    <w:basedOn w:val="Standaardalinea-lettertype"/>
    <w:link w:val="Kop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Kop4Char">
    <w:name w:val="Kop 4 Char"/>
    <w:basedOn w:val="Standaardalinea-lettertype"/>
    <w:link w:val="Kop4"/>
    <w:uiPriority w:val="9"/>
    <w:rsid w:val="00B359E4"/>
    <w:rPr>
      <w:b/>
      <w:sz w:val="18"/>
      <w:szCs w:val="22"/>
    </w:rPr>
  </w:style>
  <w:style w:type="paragraph" w:styleId="Lijstopsomteken">
    <w:name w:val="List Bullet"/>
    <w:basedOn w:val="Standaard"/>
    <w:uiPriority w:val="11"/>
    <w:qFormat/>
    <w:rsid w:val="006C1D9D"/>
    <w:pPr>
      <w:numPr>
        <w:numId w:val="1"/>
      </w:numPr>
      <w:ind w:left="420"/>
    </w:pPr>
    <w:rPr>
      <w:rFonts w:eastAsiaTheme="minorHAnsi"/>
      <w:color w:val="595959" w:themeColor="text1" w:themeTint="A6"/>
      <w:sz w:val="22"/>
      <w:lang w:eastAsia="en-US"/>
    </w:rPr>
  </w:style>
  <w:style w:type="paragraph" w:styleId="Geenafstand">
    <w:name w:val="No Spacing"/>
    <w:uiPriority w:val="1"/>
    <w:qFormat/>
    <w:rsid w:val="000041C4"/>
    <w:rPr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qu\AppData\Roaming\Microsoft\Templates\Hospitality%20management-cv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197053EDA314D2F9DDD3B531DFC656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3847AC1-95C5-4A0D-9235-7280AB3DB648}"/>
      </w:docPartPr>
      <w:docPartBody>
        <w:p w:rsidR="00E11738" w:rsidRDefault="00824F7B">
          <w:pPr>
            <w:pStyle w:val="8197053EDA314D2F9DDD3B531DFC6567"/>
          </w:pPr>
          <w:r w:rsidRPr="00DA1BC1">
            <w:rPr>
              <w:lang w:bidi="nl-NL"/>
            </w:rPr>
            <w:t>Profiel</w:t>
          </w:r>
        </w:p>
      </w:docPartBody>
    </w:docPart>
    <w:docPart>
      <w:docPartPr>
        <w:name w:val="F5A7BD295086443CB1929F696DB6212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FB9FF29-3A40-44C0-A908-6F460603490B}"/>
      </w:docPartPr>
      <w:docPartBody>
        <w:p w:rsidR="00E11738" w:rsidRDefault="00824F7B">
          <w:pPr>
            <w:pStyle w:val="F5A7BD295086443CB1929F696DB6212A"/>
          </w:pPr>
          <w:r w:rsidRPr="00DA1BC1">
            <w:rPr>
              <w:lang w:bidi="nl-NL"/>
            </w:rPr>
            <w:t>Contact</w:t>
          </w:r>
        </w:p>
      </w:docPartBody>
    </w:docPart>
    <w:docPart>
      <w:docPartPr>
        <w:name w:val="6348525DB4754A99AD054680F1ED769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FE1116B-8CBA-4B55-BD42-70DFE76A52C9}"/>
      </w:docPartPr>
      <w:docPartBody>
        <w:p w:rsidR="00E11738" w:rsidRDefault="00824F7B">
          <w:pPr>
            <w:pStyle w:val="6348525DB4754A99AD054680F1ED7697"/>
          </w:pPr>
          <w:r w:rsidRPr="00DA1BC1">
            <w:rPr>
              <w:lang w:bidi="nl-NL"/>
            </w:rPr>
            <w:t>TELEFOON:</w:t>
          </w:r>
        </w:p>
      </w:docPartBody>
    </w:docPart>
    <w:docPart>
      <w:docPartPr>
        <w:name w:val="7F583F9533464193A23AD02AB9B8D00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A4B099D-A6E8-4F7E-AE87-99AEC46DD879}"/>
      </w:docPartPr>
      <w:docPartBody>
        <w:p w:rsidR="00E11738" w:rsidRDefault="00824F7B">
          <w:pPr>
            <w:pStyle w:val="7F583F9533464193A23AD02AB9B8D00C"/>
          </w:pPr>
          <w:r w:rsidRPr="00DA1BC1">
            <w:rPr>
              <w:lang w:bidi="nl-NL"/>
            </w:rPr>
            <w:t>E-MAIL:</w:t>
          </w:r>
        </w:p>
      </w:docPartBody>
    </w:docPart>
    <w:docPart>
      <w:docPartPr>
        <w:name w:val="53877BA9EB34462CB9D13D9B5684097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F3E96A7-37DC-476F-B449-A65CDA74EEFB}"/>
      </w:docPartPr>
      <w:docPartBody>
        <w:p w:rsidR="00E11738" w:rsidRDefault="00824F7B">
          <w:pPr>
            <w:pStyle w:val="53877BA9EB34462CB9D13D9B56840973"/>
          </w:pPr>
          <w:r w:rsidRPr="00DA1BC1">
            <w:rPr>
              <w:lang w:bidi="nl-NL"/>
            </w:rPr>
            <w:t>WERKERVARING</w:t>
          </w:r>
        </w:p>
      </w:docPartBody>
    </w:docPart>
    <w:docPart>
      <w:docPartPr>
        <w:name w:val="AAE93D4FCA78408199D5D35785B76AD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A78B4E2-3CF6-4068-9290-4BCCD3480727}"/>
      </w:docPartPr>
      <w:docPartBody>
        <w:p w:rsidR="00E11738" w:rsidRDefault="00824F7B">
          <w:pPr>
            <w:pStyle w:val="AAE93D4FCA78408199D5D35785B76AD1"/>
          </w:pPr>
          <w:r w:rsidRPr="00DA1BC1">
            <w:rPr>
              <w:lang w:bidi="nl-NL"/>
            </w:rPr>
            <w:t>OPLEIDING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eiryo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F7B"/>
    <w:rsid w:val="00381F2C"/>
    <w:rsid w:val="00824F7B"/>
    <w:rsid w:val="00CE725D"/>
    <w:rsid w:val="00D36171"/>
    <w:rsid w:val="00E11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8197053EDA314D2F9DDD3B531DFC6567">
    <w:name w:val="8197053EDA314D2F9DDD3B531DFC6567"/>
  </w:style>
  <w:style w:type="paragraph" w:customStyle="1" w:styleId="F5A7BD295086443CB1929F696DB6212A">
    <w:name w:val="F5A7BD295086443CB1929F696DB6212A"/>
  </w:style>
  <w:style w:type="paragraph" w:customStyle="1" w:styleId="6348525DB4754A99AD054680F1ED7697">
    <w:name w:val="6348525DB4754A99AD054680F1ED7697"/>
  </w:style>
  <w:style w:type="paragraph" w:customStyle="1" w:styleId="7F583F9533464193A23AD02AB9B8D00C">
    <w:name w:val="7F583F9533464193A23AD02AB9B8D00C"/>
  </w:style>
  <w:style w:type="paragraph" w:customStyle="1" w:styleId="53877BA9EB34462CB9D13D9B56840973">
    <w:name w:val="53877BA9EB34462CB9D13D9B56840973"/>
  </w:style>
  <w:style w:type="paragraph" w:customStyle="1" w:styleId="AAE93D4FCA78408199D5D35785B76AD1">
    <w:name w:val="AAE93D4FCA78408199D5D35785B76AD1"/>
  </w:style>
  <w:style w:type="paragraph" w:customStyle="1" w:styleId="AF8F6E1F1DA440999E4B24D65CEB917C">
    <w:name w:val="AF8F6E1F1DA440999E4B24D65CEB917C"/>
    <w:rsid w:val="00381F2C"/>
  </w:style>
  <w:style w:type="paragraph" w:customStyle="1" w:styleId="35B617F5C00B4F6BB54E6F1318B426C4">
    <w:name w:val="35B617F5C00B4F6BB54E6F1318B426C4"/>
    <w:rsid w:val="00381F2C"/>
  </w:style>
  <w:style w:type="paragraph" w:customStyle="1" w:styleId="CBD13CC6A1D4418C8425DF8699D1BF86">
    <w:name w:val="CBD13CC6A1D4418C8425DF8699D1BF86"/>
    <w:rsid w:val="00381F2C"/>
  </w:style>
  <w:style w:type="paragraph" w:customStyle="1" w:styleId="8884C7BD87154837A09190627E1060C5">
    <w:name w:val="8884C7BD87154837A09190627E1060C5"/>
    <w:rsid w:val="00381F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8B1024E4E54CF49A53F134FC8D9225B" ma:contentTypeVersion="14" ma:contentTypeDescription="Een nieuw document maken." ma:contentTypeScope="" ma:versionID="19b15fec2d5b3b21d238d23bbef534c7">
  <xsd:schema xmlns:xsd="http://www.w3.org/2001/XMLSchema" xmlns:xs="http://www.w3.org/2001/XMLSchema" xmlns:p="http://schemas.microsoft.com/office/2006/metadata/properties" xmlns:ns3="667efae5-8057-4ae8-88d7-dfb942a2bad2" xmlns:ns4="67d35529-d833-45b1-ab67-44a00b43b641" targetNamespace="http://schemas.microsoft.com/office/2006/metadata/properties" ma:root="true" ma:fieldsID="3ac02156a725073ffd177847e0f9e709" ns3:_="" ns4:_="">
    <xsd:import namespace="667efae5-8057-4ae8-88d7-dfb942a2bad2"/>
    <xsd:import namespace="67d35529-d833-45b1-ab67-44a00b43b64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7efae5-8057-4ae8-88d7-dfb942a2ba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d35529-d833-45b1-ab67-44a00b43b64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667efae5-8057-4ae8-88d7-dfb942a2bad2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7CA3FAA-6CBD-4DAD-9A9D-A0BDEA828E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67efae5-8057-4ae8-88d7-dfb942a2bad2"/>
    <ds:schemaRef ds:uri="67d35529-d833-45b1-ab67-44a00b43b6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88C1753-A85D-4A14-938F-93E45CA6362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57A970D-2C6E-4A2B-99A4-9AD6320AEE66}">
  <ds:schemaRefs>
    <ds:schemaRef ds:uri="http://schemas.microsoft.com/office/2006/metadata/properties"/>
    <ds:schemaRef ds:uri="http://schemas.microsoft.com/office/infopath/2007/PartnerControls"/>
    <ds:schemaRef ds:uri="667efae5-8057-4ae8-88d7-dfb942a2bad2"/>
  </ds:schemaRefs>
</ds:datastoreItem>
</file>

<file path=customXml/itemProps4.xml><?xml version="1.0" encoding="utf-8"?>
<ds:datastoreItem xmlns:ds="http://schemas.openxmlformats.org/officeDocument/2006/customXml" ds:itemID="{05EF3759-52C9-494D-810E-B2DD79D25AE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Hospitality management-cv.dotx</Template>
  <TotalTime>0</TotalTime>
  <Pages>3</Pages>
  <Words>308</Words>
  <Characters>1697</Characters>
  <Application>Microsoft Office Word</Application>
  <DocSecurity>0</DocSecurity>
  <Lines>14</Lines>
  <Paragraphs>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2023-04-05T08:27:00Z</dcterms:created>
  <dcterms:modified xsi:type="dcterms:W3CDTF">2023-04-05T08:27:00Z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0x01010078B1024E4E54CF49A53F134FC8D9225B</vt:lpwstr>
  </property>
</Properties>
</file>